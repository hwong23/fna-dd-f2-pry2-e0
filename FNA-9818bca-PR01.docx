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STEF@9818bca</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1.9818bca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1.9818bca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1.9818bca</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5baffdb5-c50c-46b3-a613-fee881631895"/>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1.9818bca del 29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8bfbace-d3e8-472d-ae58-56fee9aa3c88"/>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980aa61-2a30-4b2f-88df-80c956d88a92"/>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a2c74cbb-3236-4d88-9fe4-1c033dd15075"/>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5b6dabeb-61a2-4c63-9acc-2576a707a774"/>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8776fe5-a76d-4a3a-a1ad-5098b29862b3"/>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b5c0a217-39a1-41c8-b524-3047c9e420e1"/>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1.9818bca</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883f70a7-ae0a-4d3f-af58-d06a06852ad6"/>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1.9818bca</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92"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1" w:name="modelo-de-implementación-del-pry02-2"/>
    <w:p>
      <w:pPr>
        <w:pStyle w:val="Ttulo2"/>
      </w:pPr>
      <w:r>
        <w:t xml:space="preserve">Modelo de Implementación del PRY02</w:t>
      </w:r>
    </w:p>
    <w:bookmarkStart w:id="0" w:name="fig:1cb6b0d7-db3b-4184-b595-e231c56b639e"/>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818bcab254d35e1c0453cd1688ca595ca602e9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9818bcab254d35e1c0453cd1688ca595ca602e9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2023-06-29T17:15:10Z</dcterms:created>
  <dcterms:modified xsi:type="dcterms:W3CDTF">2023-06-29T17:15:10Z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