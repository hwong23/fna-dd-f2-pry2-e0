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STEF@9a909a1</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1.9a909a1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1.9a909a1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1.9a909a1</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bc56e3c7-f07e-44b3-b875-3d2e4d0f137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1.9a909a1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baad969-9fa8-4c87-b4fc-fbb43094cd9a"/>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3bf2013-bdaf-421d-92e5-412157e4dcb8"/>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a9bd9868-5dd3-4a80-b11a-a1373bb63ce1"/>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b1c4dd12-bcd6-45ae-a1c5-19e888ff9dd4"/>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e00d50cf-d968-48f2-8241-4a97509459bd"/>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489f5780-6f64-4a59-83a9-04c4fdfbc688"/>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a909a14f2a561b0cab77a53170aef54e34a8b2f/"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a909a14f2a561b0cab77a53170aef54e34a8b2f/"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2023-07-24T21:10:19Z</dcterms:created>
  <dcterms:modified xsi:type="dcterms:W3CDTF">2023-07-24T21:10:19Z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