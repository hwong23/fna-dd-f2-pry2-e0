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STEF@a60f434</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1.a60f434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0, PR10. Detalle de los ítems de la empresa FNA impactados por el proyecto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1.a60f434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1.a60f434</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9af0ccc7-e713-4038-917c-ffc334668987"/>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1.a60f434 del 02 Aug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b304ec19-1005-434e-bb9c-8a1e6abcaef3"/>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ac451932-e140-4a48-94f4-8f715fa851ea"/>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430d570c-4b38-4bea-aaf3-76238eacde5f"/>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5dce2942-377d-4344-aefd-eb05a6ee50d0"/>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5994057a-761e-454a-bba9-c9d4f193ff10"/>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315664b9-80a2-4d6e-a84b-8add5bff34d4"/>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bookmarkEnd w:id="75"/>
    <w:bookmarkEnd w:id="76"/>
    <w:bookmarkEnd w:id="77"/>
    <w:bookmarkStart w:id="89" w:name="referencias"/>
    <w:p>
      <w:pPr>
        <w:pStyle w:val="Ttulo1"/>
      </w:pPr>
      <w:r>
        <w:t xml:space="preserve">Referencias</w:t>
      </w:r>
    </w:p>
    <w:bookmarkStart w:id="8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79"/>
    <w:bookmarkStart w:id="8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0"/>
    <w:bookmarkStart w:id="8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1"/>
    <w:bookmarkStart w:id="8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82">
        <w:r>
          <w:rPr>
            <w:rStyle w:val="Hipervnculo"/>
          </w:rPr>
          <w:t xml:space="preserve">https://pubs.opengroup.org/architecture/togaf9-doc/arch/chap27.html</w:t>
        </w:r>
      </w:hyperlink>
    </w:p>
    <w:bookmarkEnd w:id="83"/>
    <w:bookmarkStart w:id="8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82">
        <w:r>
          <w:rPr>
            <w:rStyle w:val="Hipervnculo"/>
          </w:rPr>
          <w:t xml:space="preserve">https://pubs.opengroup.org/architecture/togaf9-doc/arch/chap27.html</w:t>
        </w:r>
      </w:hyperlink>
    </w:p>
    <w:bookmarkEnd w:id="84"/>
    <w:bookmarkStart w:id="8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5">
        <w:r>
          <w:rPr>
            <w:rStyle w:val="Hipervnculo"/>
          </w:rPr>
          <w:t xml:space="preserve">https://hwong23.github.io/fna-dd-f2-e1/</w:t>
        </w:r>
      </w:hyperlink>
    </w:p>
    <w:bookmarkEnd w:id="86"/>
    <w:bookmarkStart w:id="8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5">
        <w:r>
          <w:rPr>
            <w:rStyle w:val="Hipervnculo"/>
          </w:rPr>
          <w:t xml:space="preserve">https://hwong23.github.io/fna-dd-f2-e1/</w:t>
        </w:r>
      </w:hyperlink>
    </w:p>
    <w:bookmarkEnd w:id="87"/>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a60f4344e8b6ea728a47ab27c1c43e1af1a31d38/"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a60f4344e8b6ea728a47ab27c1c43e1af1a31d38/"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2023-08-02T17:27:29Z</dcterms:created>
  <dcterms:modified xsi:type="dcterms:W3CDTF">2023-08-02T17:27:29Z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