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STEF@e93c59a</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1.e93c59a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1.e93c59a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1.e93c59a</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c1059fe7-a3e7-4bc9-a8a2-5245b0179687"/>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1.e93c59a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a487f40-1516-41dd-9da9-3486bab45b68"/>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66d085f-c23e-4c3a-a565-529567819372"/>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bb80f5f-aefc-4d62-96ea-1375d35f8f9b"/>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e51a9ef2-dd43-430f-b110-a21d534be35f"/>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28938a3-590a-4a14-a05d-fa5f1a621371"/>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af5f92bb-743c-4af7-a734-6096fd48e815"/>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1.e93c59a</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e59ecc1e-013a-40a7-b96f-734a19a281c3"/>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e93c59a217a73ad41f9705764dd07350a5ae8d2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e93c59a217a73ad41f9705764dd07350a5ae8d2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2023-06-28T13:02:05Z</dcterms:created>
  <dcterms:modified xsi:type="dcterms:W3CDTF">2023-06-28T13:02:05Z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