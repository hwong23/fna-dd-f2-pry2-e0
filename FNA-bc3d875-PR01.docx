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STEF@bc3d875</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1.bc3d875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1.bc3d875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1.bc3d875</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a04b9ab5-fb7f-41d7-b45f-40281e9e3965"/>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1.bc3d875 del 24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2d3e209-bf5c-4b88-8fdf-0799cab0c1fd"/>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9b021a54-9c77-4d01-a567-365e79ab500c"/>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9c9c4ea4-ff06-4706-af16-76aa823d8b65"/>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9bcc0028-6dd1-46bc-b183-b794edc71369"/>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3770b119-2eec-44fe-b5c8-7a92a2f0f31c"/>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4c18b716-1050-4fcf-88aa-151260560ea1"/>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bc3d8751284b8e4534df733fd8502a9088875f26/"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bc3d8751284b8e4534df733fd8502a9088875f26/"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2023-07-24T21:35:22Z</dcterms:created>
  <dcterms:modified xsi:type="dcterms:W3CDTF">2023-07-24T21:35:22Z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