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1.63c1568 del 28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c65f4f11-4c3e-4200-94a0-a0bca08eb95e"/>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e6dbd060-e830-42f0-aad3-cc8eda9d3039"/>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3cdcbf7f-d665-401e-bc3e-e2c82a7d13d5"/>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b93dadf8-d4d4-48e3-ad4d-12482089450b"/>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3c5cd022-aeaa-42dd-adb7-b70862c2f7d8"/>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2332902a-0996-4f8f-88c4-2aa49c89912e"/>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2023-06-28T21:21:26Z</dcterms:created>
  <dcterms:modified xsi:type="dcterms:W3CDTF">2023-06-28T21:21:26Z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