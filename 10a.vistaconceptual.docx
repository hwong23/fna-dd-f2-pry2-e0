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1.7eb0811 del 17 Jul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importates. Primero, que el ejercicio actual, Arquitectura de Referencia SOA 2.0 del FNA, aunque sea de caracter empresarial, está ubicado en TI, y está condicionada por las restricciones del proyecto presente. Por esta razón, no puede abarcar la completitud de la empresa FNA, sino únicamente las partes seleccionados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dianósticos, análisis, procedimientos, a realizar aparecen en forma de trabajo, al final de la vista. Por ejemplo, se deberán realizar para producir una solución dentro de los términos del proyecto, que en esta caso, es el de Gobierno SOA.</w:t>
      </w:r>
    </w:p>
    <w:p>
      <w:pPr>
        <w:pStyle w:val="Textoindependiente"/>
      </w:pPr>
      <w:r>
        <w:t xml:space="preserve">Tercero y último, la vista de segmento FNA del proyecto facilita la justificación y explicación de los criterios con los que se realizó la inclusión de las partes de la empreasa que esta incluye, así como de nuevos ítems que pueda incluir durante la ejecucución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estapa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acertiva,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al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ëtica, y elementos de información.</w:t>
      </w:r>
    </w:p>
    <w:p>
      <w:pPr>
        <w:pStyle w:val="Textoindependiente"/>
      </w:pPr>
      <w:r>
        <w:t xml:space="preserve">Es un objetivo a cumplir para los procesos definnidos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aa19aeab-eb81-4f7a-969a-e9f8e7f8c551"/>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a23a111a-0014-41b8-a603-e9caac027239"/>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698bf3bb-2631-431b-894d-148110bfce3f"/>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8419824f-7fa1-492c-a131-72cfe1bf91dc"/>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765ca637-c657-4a88-8e47-4bcfc439b3e4"/>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425a4db1-b433-4bb0-8b2e-d73d15ddb55f"/>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2023-07-17T23:48:19Z</dcterms:created>
  <dcterms:modified xsi:type="dcterms:W3CDTF">2023-07-17T23:48:19Z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