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1.9a1938f del 02 Aug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c0b1c9b2-6d49-4f2a-a5b0-2bc40d9a620d"/>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c23b9529-0dec-438c-90de-41baab5d9520"/>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c63c9ad2-3882-4b0e-bb6c-bbdf231d22cc"/>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5fd90adb-d846-4050-9863-fd901dd6014e"/>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bfbfd595-d8c4-4e69-8802-ceca28aa5722"/>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bf4f9014-aaaa-41b7-b353-5a662065139f"/>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2023-08-02T17:10:49Z</dcterms:created>
  <dcterms:modified xsi:type="dcterms:W3CDTF">2023-08-02T17:10:49Z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