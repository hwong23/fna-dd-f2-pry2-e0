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1.cde51ea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bc5da70-d617-40d1-bf3a-75dee1e5b311"/>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1bac92a-9f4e-4020-adc1-eecb0235de3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e3e7db27-3842-4a05-b4ee-6ade55d203bd"/>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d56fe89-7143-406a-9364-7f91f64d93f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88231375-f4d8-4331-ab3a-a869129627a3"/>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97b83c2f-9f1e-40bf-a4ac-858c78f13ad4"/>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2023-07-24T11:26:43Z</dcterms:created>
  <dcterms:modified xsi:type="dcterms:W3CDTF">2023-07-24T11:26:43Z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