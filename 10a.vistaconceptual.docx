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1.1f98cce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f5bb1b2-4e94-4218-9cb0-420dfb2aa4cf"/>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c019169f-1b00-4ead-bf04-ee59ed1d54de"/>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0b685617-d7d7-47c3-b345-eb6282998397"/>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3705f0e-d57d-46ba-bf16-a9f7e92ec1a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d7ee6b0c-21c0-48b7-90ce-4453bfa7383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6a265e7-3387-44c2-a967-196c4375da57"/>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2023-07-17T23:57:19Z</dcterms:created>
  <dcterms:modified xsi:type="dcterms:W3CDTF">2023-07-17T23:57:19Z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