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1.45324ef del 19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883e5010-9064-401c-a733-4ed840989d18"/>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696e2049-1603-4ec7-a6e2-742eeeb2d35b"/>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1d00e7fa-52b0-4957-a29e-e04c6f9365fa"/>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fc0c8851-c6d1-4ec1-9778-b21a25c550f2"/>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f7a45f94-4ce0-4425-9b02-2463031f415f"/>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4870168d-5cf3-48ae-b7ee-fa3e90d9fdd9"/>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2023-07-19T18:36:43Z</dcterms:created>
  <dcterms:modified xsi:type="dcterms:W3CDTF">2023-07-19T18:36:43Z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