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1.5f993d6 del 29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2e2c7b5-80a4-4dbe-a474-afddaecfdd99"/>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f18ccb4c-aff2-4695-8933-2b4b1e10a22e"/>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e7e469f6-52be-41da-af0c-72742fd817ea"/>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2f8e441d-1a7a-42de-9820-46b77fff23de"/>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6a680cde-754d-47ca-aba2-d4c4d084f061"/>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3102f299-3e61-4e2a-8c50-de76aa558fc0"/>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2023-06-29T15:45:42Z</dcterms:created>
  <dcterms:modified xsi:type="dcterms:W3CDTF">2023-06-29T15:45:42Z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