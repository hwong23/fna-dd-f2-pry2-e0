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1.75237a9 del 24 Jul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cdaf7823-6f76-4b2f-95e2-2a3d82dc9d38"/>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6735a076-0434-4938-aa7b-51fb736dd85f"/>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bd546bb4-5e67-49d3-98d6-6b9f39fd1cd5"/>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4e08ef7f-2722-4578-862f-5a44b390116f"/>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004df0b0-04c4-4538-b45a-20e78881a80d"/>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b2ea4ca2-0ea3-40b2-b83e-88cb6b3e9130"/>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2023-07-24T21:04:49Z</dcterms:created>
  <dcterms:modified xsi:type="dcterms:W3CDTF">2023-07-24T21:04:49Z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