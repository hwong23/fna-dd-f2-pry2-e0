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1.2c0b143 del 20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0f2648b-ca59-4b2d-adac-64774d3eb46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39f99bce-d85d-4e06-8634-4de6e747b2ac"/>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722f2743-8573-4c17-821f-7e7928e1cf3d"/>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c337747-4286-40f8-bcbe-c6a1208be99d"/>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9a096645-e800-4967-b6fe-de90003a8e1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99b0870d-1c2d-43d5-b14e-c9540c2e1743"/>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2023-07-20T21:17:08Z</dcterms:created>
  <dcterms:modified xsi:type="dcterms:W3CDTF">2023-07-20T21:17:08Z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