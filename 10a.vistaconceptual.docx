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1.a447b16 del 20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e4be4893-66c7-47f3-87e9-d3cd2734fda5"/>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22210b94-17e3-474d-94c2-8eb1ab36cce1"/>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89c3dc13-2340-4800-8f18-a9849db6fdff"/>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e7cb67eb-6275-4351-b1a6-dbdc879949bb"/>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f5be4fc2-949e-4156-b920-566c1591d8e7"/>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c150ccb5-38b1-44ee-9cbe-644b4fd0e352"/>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2023-07-20T21:30:55Z</dcterms:created>
  <dcterms:modified xsi:type="dcterms:W3CDTF">2023-07-20T21:30:55Z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