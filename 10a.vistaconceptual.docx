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1.a60f434 del 02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d69eb11-35f1-4a8f-8eb7-1c93ec303463"/>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3f1a1bcf-4347-40b9-beaa-8548a9db94e5"/>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87e85164-1273-403f-a901-2df718e70bf6"/>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e536b316-575e-4fbd-916d-3cab70af8c75"/>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0923ec93-c462-465b-8686-62c2caad6c5f"/>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f4379e3d-eb5b-4c02-8176-779efc80f952"/>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2023-08-02T17:27:26Z</dcterms:created>
  <dcterms:modified xsi:type="dcterms:W3CDTF">2023-08-02T17:27:26Z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