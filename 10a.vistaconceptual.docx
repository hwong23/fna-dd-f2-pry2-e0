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1.1061209 del 19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bd3ce5cf-e8ce-49b5-8f76-2fd0e0bc2968"/>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8b123199-00fc-4339-b84f-47e2f8403a06"/>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7c1960ed-5b71-4b3d-8fc4-33d05976524d"/>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3eda943a-303e-4fea-ba90-35e9b39e66ad"/>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818c1a54-4f94-49d0-8e8d-cd6eee4fcdb9"/>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9f11bdd1-8f65-488d-ba49-97a0cc3c52fe"/>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2023-07-19T16:08:45Z</dcterms:created>
  <dcterms:modified xsi:type="dcterms:W3CDTF">2023-07-19T16:08:45Z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