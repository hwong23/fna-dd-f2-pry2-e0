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1.7e8f798 del 28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a67b58ee-ef6b-40b6-88e2-18dce053af68"/>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2efbe67e-dd83-4c5e-bcd9-dc473a5dabeb"/>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f249f152-ea52-44f1-8e04-8cfd9628c063"/>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75b55ddc-da9e-46d6-8c71-e5ff5bb61ba9"/>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d68151ad-a195-475d-b780-2e845d900183"/>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d8e4f048-3e91-4de0-9a47-27f14cc751d8"/>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2023-06-28T22:04:45Z</dcterms:created>
  <dcterms:modified xsi:type="dcterms:W3CDTF">2023-06-28T22:04:45Z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