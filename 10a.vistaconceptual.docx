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1.1df8f74 del 20 Jul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3459ac47-301d-46b3-991a-f0d92ff41fff"/>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0ac34064-3cd6-4f69-8db8-668bcf4cb493"/>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eea47199-4b46-414e-b177-46931771f8b5"/>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b8c68cdc-f485-43af-ace7-e5a200b1436e"/>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eb8c3d5d-0e94-4728-91cb-e96c9e01b899"/>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67a34005-b6e1-4500-9d73-252cebe0f6f1"/>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2023-07-20T21:09:25Z</dcterms:created>
  <dcterms:modified xsi:type="dcterms:W3CDTF">2023-07-20T21:09:25Z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