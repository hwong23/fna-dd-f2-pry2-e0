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1.d04584d del 17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91bf5077-76df-45e7-b7ad-a66c6b3cbe04"/>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4ba0c6c5-6893-42f8-9458-945b1df5ba0f"/>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e49c9513-fe71-4eb8-a103-d1adfa7766ea"/>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a90e3fe7-4342-4250-892f-91f5dbb13cc8"/>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1b6ca5ad-533c-4a17-87b9-37b9f3be231b"/>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8f21c937-ec8f-4c43-b7e5-47e8af004392"/>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2023-07-17T22:49:30Z</dcterms:created>
  <dcterms:modified xsi:type="dcterms:W3CDTF">2023-07-17T22:49:30Z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