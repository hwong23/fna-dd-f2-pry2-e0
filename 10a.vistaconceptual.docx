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1.ea78483 del 26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8974db8-8c84-412a-8dfe-883828eb6f3a"/>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34e98a50-94a0-4c0b-8b09-9dc424a991f9"/>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5bd926e5-e8ee-4a7b-9356-c18754bb98f7"/>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d4cf2121-ee5c-467c-abe4-af9f83c9a74b"/>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5eee0f3b-a2f7-4192-b3be-05d4ab443ed3"/>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f8633ea-d4f5-4101-bcbb-4e06bcf9c5e1"/>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2023-07-26T20:59:51Z</dcterms:created>
  <dcterms:modified xsi:type="dcterms:W3CDTF">2023-07-26T20:59:51Z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