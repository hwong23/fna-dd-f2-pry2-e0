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1.b924128 del 17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24e62f07-fa94-4e6d-93bc-fed2bf89fe0a"/>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de323ffc-8300-4df8-a3a2-5ceccc28c9bc"/>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555ef0c1-9f22-4923-a744-a0c5de035f8c"/>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8a6de074-7056-4539-8bdf-f80827592449"/>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750f4505-16ac-4edc-9df0-a96911f4b5d0"/>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3cfa2f7f-5e28-4f09-9e9d-af654448f73d"/>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2023-07-17T23:33:47Z</dcterms:created>
  <dcterms:modified xsi:type="dcterms:W3CDTF">2023-07-17T23:33:47Z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