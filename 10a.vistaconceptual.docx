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1.646cba9 del 24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09c370ab-5e0a-41bf-a127-c26a0beb6d99"/>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c3a73e33-d77d-496f-a08a-635c0fd7c496"/>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b26743e9-bc67-4111-9384-c662edf8b4d4"/>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7f6990ca-fe1e-4297-8a96-a1383d078792"/>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601186b8-6190-4cc7-835a-efcb30d401e9"/>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4f183d99-be91-4bdb-a81f-94a18c75b90a"/>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2023-07-24T11:31:13Z</dcterms:created>
  <dcterms:modified xsi:type="dcterms:W3CDTF">2023-07-24T11:31:13Z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