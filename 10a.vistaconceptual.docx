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1.a6d7b37 del 27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e594d16d-d9dd-4292-941d-32642d1d410b"/>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34d98097-a2a7-41ac-a4d3-5259dfef0a7c"/>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48a00402-94fc-4318-b997-98021504fe35"/>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e5560510-d197-4e51-980c-680fca19781a"/>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ddd63978-e0c5-4eee-9396-747b1ad60927"/>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aba7b6a2-d3ab-410a-889f-4ff350c3a186"/>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2023-06-27T09:51:57Z</dcterms:created>
  <dcterms:modified xsi:type="dcterms:W3CDTF">2023-06-27T09:51:57Z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