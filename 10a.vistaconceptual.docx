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1.7bdc4e4 del 28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22f806a-6326-4952-aebb-82134114563c"/>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47e93feb-ca40-4cc1-b651-fa31cfe433b1"/>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37038540-9f62-4cad-841e-ce6a1f77daa0"/>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5251e31-2b31-4690-92ed-3ac2e62c706a"/>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a96be12b-dd6a-4099-bc42-5ff3f0503876"/>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91f247b5-af1f-4945-bf10-b04111a9e8f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2023-07-28T13:34:29Z</dcterms:created>
  <dcterms:modified xsi:type="dcterms:W3CDTF">2023-07-28T13:34:29Z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