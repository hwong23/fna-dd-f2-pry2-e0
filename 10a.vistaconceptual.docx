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1.734edc2 del 19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d1e04ae-2fed-42cc-be71-49caa2289db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6fb80a1f-1c53-40ff-8c41-f986e44e57ee"/>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2a369a1d-a19f-4e8b-a0c5-e4a0f298f504"/>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5dfa670e-a2e2-4e1d-9b95-13d3a6ac7044"/>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b94fbfd-41ed-4438-afad-5d78f13e53da"/>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eb7fe737-d8e4-4260-a84d-51de961f4ff7"/>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2023-07-19T15:45:28Z</dcterms:created>
  <dcterms:modified xsi:type="dcterms:W3CDTF">2023-07-19T15:45:28Z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