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1.3cae98e del 29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2aa6fbc-defc-40a4-860e-04a4fdb82320"/>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2c8486db-e4d2-4fd5-8736-0aae405e47ec"/>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589ba847-1e3c-467a-a2c2-7ebc990c3edc"/>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25d4fb26-fe8e-42a5-b3d3-3af0b879716e"/>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5acb03cf-a6c4-4a22-a2c0-15d914de7d3e"/>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0902fd5d-a707-4d0f-a921-fe91c4ae7499"/>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2023-06-29T17:11:22Z</dcterms:created>
  <dcterms:modified xsi:type="dcterms:W3CDTF">2023-06-29T17:11:22Z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