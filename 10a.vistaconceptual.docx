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1.ae68d11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33b252c-03ac-46fb-b69d-4a7a0ea6de88"/>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9c736477-4ffd-4f04-a7b2-d0efdd4e3b32"/>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7e5c081-ab30-4b0d-b482-9e35526d1338"/>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d2355027-8a66-4bcc-8cb0-0413087d0735"/>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43e1af76-aa26-446e-adba-ce1ade19b1d8"/>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b2f48de6-cf2e-447f-953b-d03b870ed815"/>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2023-07-17T23:36:57Z</dcterms:created>
  <dcterms:modified xsi:type="dcterms:W3CDTF">2023-07-17T23:36:57Z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