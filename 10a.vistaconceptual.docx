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1.6c3880f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f07a60c-bc5b-4a84-8d7f-9dc2ebd2dcf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0e0435a0-4d82-4fe0-8bc9-38967039f39b"/>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be777f9a-6d60-4b4e-be62-cd1cd48217d7"/>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c62568ce-4a43-4fe0-8433-f0b85e2d6c12"/>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1f43bea-1a86-43e5-9517-f19b20143b12"/>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e8f896d9-6e67-4bb2-b9cb-d4caf3afb14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2023-07-24T11:35:27Z</dcterms:created>
  <dcterms:modified xsi:type="dcterms:W3CDTF">2023-07-24T11:35:27Z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