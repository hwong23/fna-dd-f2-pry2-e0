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1.91a6f75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2b9c9bb-71a3-454b-af6d-950ed88bd3c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5ae57c6f-7e9e-4903-ae1a-b104dcc8cae4"/>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b54c8e48-0a9c-43dd-9650-98658bb1463a"/>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c864d91e-4c0c-430e-9fcd-0afc683e2a5d"/>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2408ce96-81d4-48db-b88f-1752aff95073"/>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0c850d8c-0d20-4d13-a4cd-6efb649aeee9"/>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2023-08-02T17:05:21Z</dcterms:created>
  <dcterms:modified xsi:type="dcterms:W3CDTF">2023-08-02T17:05:21Z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