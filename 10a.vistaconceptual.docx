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1.910f741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161439f-05aa-40d3-8df3-425565a1a4b9"/>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d073982d-37a8-4ae5-ad1e-1c8e32130403"/>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4fae0a07-ce00-4ac6-bdf4-1460b0f93527"/>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63631997-25c0-4ed9-ad62-3676bf0d3846"/>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5a51682-96f8-47ff-9b85-15f45d1829d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e23e2516-e25b-496c-b60c-d204cfbabed4"/>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2023-07-17T22:22:54Z</dcterms:created>
  <dcterms:modified xsi:type="dcterms:W3CDTF">2023-07-17T22:22:54Z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