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1.a6c78fd del 20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c896a141-70b5-485d-b634-c1b5b0794b9b"/>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583a13bc-7552-42e4-85c9-9c6dd92c5715"/>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d2c6cfe4-9063-46f6-a78d-5a384d52e091"/>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bd3368e8-854d-42c1-96c4-0c67da72ebd7"/>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06c37cae-181d-4634-89b1-1b79926e0ec3"/>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ae4ef92e-0014-4c27-8146-88977057e973"/>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2023-07-20T21:01:53Z</dcterms:created>
  <dcterms:modified xsi:type="dcterms:W3CDTF">2023-07-20T21:01:53Z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