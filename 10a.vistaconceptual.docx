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1.9818bca del 29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b209600-b842-4b63-91a4-00d41cc3d966"/>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f0bffbdb-ec74-4ac5-8ac5-147e669c1037"/>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cd91b169-990a-42f0-b184-a10bcdf6753f"/>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04860229-12ad-4d59-9d04-1c2d2baa0d51"/>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ba3e5153-c084-41b7-b1aa-5db87c8b2a38"/>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e211ef0a-e64a-406f-9c4c-60ba67b95626"/>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2023-06-29T17:15:06Z</dcterms:created>
  <dcterms:modified xsi:type="dcterms:W3CDTF">2023-06-29T17:15:06Z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