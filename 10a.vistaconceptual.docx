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1.4c999ea del 20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9c92a9ae-0355-4f3f-b638-fbaa3af89002"/>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9ae6297d-0b41-44d2-9a73-1226b80b40c9"/>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96d3b6d3-83b2-4cb2-ae73-91085945230d"/>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e2395fbc-ae2d-4a0e-92ad-272626cd6498"/>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68bc1257-4f64-4a79-a6b0-62df24c68325"/>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098b25fe-9e1c-437c-a1af-5817f18bac4a"/>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2023-07-20T21:27:04Z</dcterms:created>
  <dcterms:modified xsi:type="dcterms:W3CDTF">2023-07-20T21:27:04Z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