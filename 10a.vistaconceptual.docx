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1.cf85736 del 24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c6b5fefd-0b95-4593-ba90-9d0b8435ec76"/>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462a78d6-eb11-45a3-820f-9fcbe159d37d"/>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979b84c1-739a-49de-8e92-2e4dfc5d9f4e"/>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cacdc411-d127-48c9-8da1-45b28a1abab5"/>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397c4515-f198-40fc-9d12-16212faa539d"/>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4b0e3fec-021c-4d9a-b180-1c4331bd6520"/>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2023-07-24T10:49:10Z</dcterms:created>
  <dcterms:modified xsi:type="dcterms:W3CDTF">2023-07-24T10:49:10Z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