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1.2be8b47 del 21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7af0be2-8a91-45cb-a9cc-aebc28c69eb3"/>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8b99d55f-454c-47e4-8722-dae86c3f5a57"/>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01f51417-7526-4f85-b083-d0b2548dae12"/>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987eab20-ecf1-4975-8f8d-c5a63555481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62c89ac-cd3b-4fc3-9d62-6cd2971fd917"/>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83fe5ca9-6788-42e0-9eb3-667e903ee2c6"/>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2023-07-21T02:17:06Z</dcterms:created>
  <dcterms:modified xsi:type="dcterms:W3CDTF">2023-07-21T02:17:06Z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