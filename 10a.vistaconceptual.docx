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1.9682fdc del 24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6ddff635-11fd-4aac-803e-db0bcf4dc2b6"/>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8d230b7e-4965-471f-9a8d-d33bd38afda6"/>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ea011e37-5464-4267-b77a-739a70002b01"/>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0defa610-bd34-4a30-ac9b-4059e27aba22"/>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4e23f135-ed9e-4dd0-8151-d56d51250299"/>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b7e2250e-65b2-4a30-93c4-f567217df766"/>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2023-07-24T11:50:23Z</dcterms:created>
  <dcterms:modified xsi:type="dcterms:W3CDTF">2023-07-24T11:50:23Z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