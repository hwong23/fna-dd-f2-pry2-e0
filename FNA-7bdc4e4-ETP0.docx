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STEF@7bdc4e4</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1.7bdc4e4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1.7bdc4e4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1.7bdc4e4</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631b70b7-db67-4979-986f-b597a1bd798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1.7bdc4e4 del 28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9572c58-d215-425e-a3f1-196760504e51"/>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d209e8a-a3f8-49aa-a31a-ca352db9d1ee"/>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e2da77d7-a855-4791-b386-e1c97abca020"/>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0cd060ab-a862-4b9f-87d9-d6cba8a422b5"/>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641b4bb-acd3-48fc-b01d-e00a719345c5"/>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6dc9f82-810f-4a9e-9139-60b7f01e80d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7bdc4e40f357ebff20557b09a353fd6ef831c176/"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7bdc4e40f357ebff20557b09a353fd6ef831c176/"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2023-07-28T13:34:33Z</dcterms:created>
  <dcterms:modified xsi:type="dcterms:W3CDTF">2023-07-28T13:34:33Z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