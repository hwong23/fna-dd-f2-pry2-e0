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STEF@519f276</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1.519f276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1.519f276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1.519f276</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708da3e1-3b41-4ac7-9f1a-7e7c005d3ea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1.519f276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ae6e86e-d2c0-4b61-81bf-7cf30b46403c"/>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744c01f-dc33-4296-bbae-d7164380285c"/>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7232c1f-d7e3-4dd8-988a-bc0a8e688cc5"/>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3478ed76-a554-48e3-ac37-9b88f17bcc4b"/>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30b9b010-a27f-490f-b8dd-1330d97e3113"/>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00d6c9f-326c-42bf-a71a-3be03e2e78d7"/>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519f2763c32af5c3eb7d1ae680381e227280984e/"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519f2763c32af5c3eb7d1ae680381e227280984e/"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2023-07-24T21:53:19Z</dcterms:created>
  <dcterms:modified xsi:type="dcterms:W3CDTF">2023-07-24T21:53:19Z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